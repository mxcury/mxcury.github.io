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417B" w14:textId="02A02039" w:rsidR="009E2F9F" w:rsidRPr="009E2F9F" w:rsidRDefault="006F50F1" w:rsidP="009E2F9F">
      <w:pPr>
        <w:spacing w:line="240" w:lineRule="auto"/>
        <w:contextualSpacing/>
        <w:rPr>
          <w:rFonts w:ascii="Arial" w:hAnsi="Arial" w:cs="Arial"/>
          <w:b/>
          <w:caps/>
          <w:color w:val="000000" w:themeColor="text1"/>
          <w:spacing w:val="21"/>
          <w:sz w:val="28"/>
          <w:szCs w:val="28"/>
        </w:rPr>
      </w:pPr>
      <w:r>
        <w:rPr>
          <w:rFonts w:ascii="Arial" w:hAnsi="Arial" w:cs="Arial"/>
          <w:b/>
          <w:caps/>
          <w:color w:val="000000" w:themeColor="text1"/>
          <w:spacing w:val="21"/>
          <w:sz w:val="28"/>
          <w:szCs w:val="28"/>
        </w:rPr>
        <w:t>Tom</w:t>
      </w:r>
      <w:r w:rsidR="009E2F9F" w:rsidRPr="009E2F9F">
        <w:rPr>
          <w:rFonts w:ascii="Arial" w:hAnsi="Arial" w:cs="Arial"/>
          <w:b/>
          <w:caps/>
          <w:color w:val="000000" w:themeColor="text1"/>
          <w:spacing w:val="21"/>
          <w:sz w:val="28"/>
          <w:szCs w:val="28"/>
        </w:rPr>
        <w:t xml:space="preserve"> flatteRy</w:t>
      </w:r>
    </w:p>
    <w:p w14:paraId="4177E898" w14:textId="77777777" w:rsidR="009E2F9F" w:rsidRPr="009E2F9F" w:rsidRDefault="009E2F9F" w:rsidP="009E2F9F">
      <w:pPr>
        <w:spacing w:line="240" w:lineRule="auto"/>
        <w:contextualSpacing/>
        <w:rPr>
          <w:rFonts w:ascii="Arial" w:hAnsi="Arial" w:cs="Arial"/>
          <w:b/>
          <w:caps/>
          <w:color w:val="000000" w:themeColor="text1"/>
          <w:spacing w:val="21"/>
          <w:sz w:val="28"/>
          <w:szCs w:val="28"/>
        </w:rPr>
      </w:pPr>
    </w:p>
    <w:p w14:paraId="44C6D70D" w14:textId="77777777" w:rsidR="00A04663" w:rsidRPr="009E2F9F" w:rsidRDefault="00A04663" w:rsidP="00A04663">
      <w:pPr>
        <w:spacing w:line="240" w:lineRule="auto"/>
        <w:contextualSpacing/>
        <w:jc w:val="right"/>
        <w:rPr>
          <w:rFonts w:ascii="Arial" w:hAnsi="Arial" w:cs="Arial"/>
          <w:bCs/>
          <w:caps/>
          <w:color w:val="000000" w:themeColor="text1"/>
          <w:spacing w:val="21"/>
        </w:rPr>
      </w:pPr>
      <w:proofErr w:type="spellStart"/>
      <w:r w:rsidRPr="009E2F9F">
        <w:rPr>
          <w:rFonts w:ascii="Arial" w:hAnsi="Arial" w:cs="Arial"/>
          <w:bCs/>
          <w:color w:val="000000" w:themeColor="text1"/>
          <w:spacing w:val="21"/>
        </w:rPr>
        <w:t>Hollin</w:t>
      </w:r>
      <w:proofErr w:type="spellEnd"/>
      <w:r w:rsidRPr="009E2F9F">
        <w:rPr>
          <w:rFonts w:ascii="Arial" w:hAnsi="Arial" w:cs="Arial"/>
          <w:bCs/>
          <w:color w:val="000000" w:themeColor="text1"/>
          <w:spacing w:val="21"/>
        </w:rPr>
        <w:t xml:space="preserve"> Green Cottage</w:t>
      </w:r>
    </w:p>
    <w:p w14:paraId="1B34DBF3" w14:textId="77777777" w:rsidR="00A04663" w:rsidRPr="009E2F9F" w:rsidRDefault="00A04663" w:rsidP="00A04663">
      <w:pPr>
        <w:spacing w:line="240" w:lineRule="auto"/>
        <w:contextualSpacing/>
        <w:jc w:val="right"/>
        <w:rPr>
          <w:rFonts w:ascii="Arial" w:hAnsi="Arial" w:cs="Arial"/>
          <w:bCs/>
          <w:caps/>
          <w:color w:val="000000" w:themeColor="text1"/>
          <w:spacing w:val="21"/>
        </w:rPr>
      </w:pPr>
      <w:proofErr w:type="spellStart"/>
      <w:r w:rsidRPr="009E2F9F">
        <w:rPr>
          <w:rFonts w:ascii="Arial" w:hAnsi="Arial" w:cs="Arial"/>
          <w:bCs/>
          <w:color w:val="000000" w:themeColor="text1"/>
          <w:spacing w:val="21"/>
        </w:rPr>
        <w:t>Hollingreen</w:t>
      </w:r>
      <w:proofErr w:type="spellEnd"/>
      <w:r w:rsidRPr="009E2F9F">
        <w:rPr>
          <w:rFonts w:ascii="Arial" w:hAnsi="Arial" w:cs="Arial"/>
          <w:bCs/>
          <w:color w:val="000000" w:themeColor="text1"/>
          <w:spacing w:val="21"/>
        </w:rPr>
        <w:t xml:space="preserve"> Lane</w:t>
      </w:r>
    </w:p>
    <w:p w14:paraId="55E6C507" w14:textId="77777777" w:rsidR="00A04663" w:rsidRPr="009E2F9F" w:rsidRDefault="00A04663" w:rsidP="00A04663">
      <w:pPr>
        <w:spacing w:line="240" w:lineRule="auto"/>
        <w:contextualSpacing/>
        <w:jc w:val="right"/>
        <w:rPr>
          <w:rFonts w:ascii="Arial" w:hAnsi="Arial" w:cs="Arial"/>
          <w:bCs/>
          <w:caps/>
          <w:color w:val="000000" w:themeColor="text1"/>
          <w:spacing w:val="21"/>
        </w:rPr>
      </w:pPr>
      <w:r w:rsidRPr="009E2F9F">
        <w:rPr>
          <w:rFonts w:ascii="Arial" w:hAnsi="Arial" w:cs="Arial"/>
          <w:bCs/>
          <w:color w:val="000000" w:themeColor="text1"/>
          <w:spacing w:val="21"/>
        </w:rPr>
        <w:t>Newhall</w:t>
      </w:r>
    </w:p>
    <w:p w14:paraId="11218FE3" w14:textId="77777777" w:rsidR="00A04663" w:rsidRPr="009E2F9F" w:rsidRDefault="00A04663" w:rsidP="00A04663">
      <w:pPr>
        <w:spacing w:line="240" w:lineRule="auto"/>
        <w:contextualSpacing/>
        <w:jc w:val="right"/>
        <w:rPr>
          <w:rFonts w:ascii="Arial" w:hAnsi="Arial" w:cs="Arial"/>
          <w:bCs/>
          <w:caps/>
          <w:color w:val="000000" w:themeColor="text1"/>
          <w:spacing w:val="21"/>
        </w:rPr>
      </w:pPr>
      <w:r w:rsidRPr="009E2F9F">
        <w:rPr>
          <w:rFonts w:ascii="Arial" w:hAnsi="Arial" w:cs="Arial"/>
          <w:bCs/>
          <w:color w:val="000000" w:themeColor="text1"/>
          <w:spacing w:val="21"/>
        </w:rPr>
        <w:t>Nantwich</w:t>
      </w:r>
    </w:p>
    <w:p w14:paraId="4F99B1FC" w14:textId="77777777" w:rsidR="00A04663" w:rsidRPr="009E2F9F" w:rsidRDefault="00A04663" w:rsidP="00A04663">
      <w:pPr>
        <w:spacing w:line="240" w:lineRule="auto"/>
        <w:contextualSpacing/>
        <w:jc w:val="right"/>
        <w:rPr>
          <w:rFonts w:ascii="Arial" w:hAnsi="Arial" w:cs="Arial"/>
          <w:bCs/>
          <w:caps/>
          <w:color w:val="000000" w:themeColor="text1"/>
          <w:spacing w:val="21"/>
        </w:rPr>
      </w:pPr>
      <w:r w:rsidRPr="009E2F9F">
        <w:rPr>
          <w:rFonts w:ascii="Arial" w:hAnsi="Arial" w:cs="Arial"/>
          <w:bCs/>
          <w:color w:val="000000" w:themeColor="text1"/>
          <w:spacing w:val="21"/>
        </w:rPr>
        <w:t>CW5 8AZ</w:t>
      </w:r>
    </w:p>
    <w:p w14:paraId="564DE511" w14:textId="77777777" w:rsidR="00A04663" w:rsidRPr="009E2F9F" w:rsidRDefault="00A04663" w:rsidP="00A04663">
      <w:pPr>
        <w:spacing w:line="240" w:lineRule="auto"/>
        <w:contextualSpacing/>
        <w:jc w:val="right"/>
        <w:rPr>
          <w:rFonts w:ascii="Arial" w:hAnsi="Arial" w:cs="Arial"/>
          <w:bCs/>
          <w:caps/>
          <w:color w:val="000000" w:themeColor="text1"/>
          <w:spacing w:val="21"/>
        </w:rPr>
      </w:pPr>
    </w:p>
    <w:p w14:paraId="055992D3" w14:textId="20B447C1" w:rsidR="00A04663" w:rsidRPr="009E2F9F" w:rsidRDefault="00A04663" w:rsidP="00A04663">
      <w:pPr>
        <w:spacing w:line="240" w:lineRule="auto"/>
        <w:contextualSpacing/>
        <w:jc w:val="right"/>
        <w:rPr>
          <w:rFonts w:ascii="Arial" w:hAnsi="Arial" w:cs="Arial"/>
          <w:bCs/>
          <w:caps/>
          <w:color w:val="000000" w:themeColor="text1"/>
          <w:spacing w:val="21"/>
        </w:rPr>
      </w:pPr>
      <w:r w:rsidRPr="009E2F9F">
        <w:rPr>
          <w:rFonts w:ascii="Arial" w:hAnsi="Arial" w:cs="Arial"/>
          <w:bCs/>
          <w:color w:val="000000" w:themeColor="text1"/>
          <w:spacing w:val="21"/>
        </w:rPr>
        <w:t>|</w:t>
      </w:r>
      <w:r>
        <w:rPr>
          <w:rFonts w:ascii="Arial" w:hAnsi="Arial" w:cs="Arial"/>
          <w:bCs/>
          <w:color w:val="000000" w:themeColor="text1"/>
          <w:spacing w:val="21"/>
        </w:rPr>
        <w:t>07423 224120</w:t>
      </w:r>
      <w:r w:rsidRPr="009E2F9F">
        <w:rPr>
          <w:rFonts w:ascii="Arial" w:hAnsi="Arial" w:cs="Arial"/>
          <w:bCs/>
          <w:color w:val="000000" w:themeColor="text1"/>
          <w:spacing w:val="21"/>
        </w:rPr>
        <w:t>|</w:t>
      </w:r>
      <w:r w:rsidR="00AA7713">
        <w:rPr>
          <w:rFonts w:ascii="Arial" w:hAnsi="Arial" w:cs="Arial"/>
          <w:bCs/>
          <w:color w:val="000000" w:themeColor="text1"/>
          <w:spacing w:val="21"/>
        </w:rPr>
        <w:t>flatterythomas48@gmail.com</w:t>
      </w:r>
    </w:p>
    <w:p w14:paraId="7DA548D6" w14:textId="3B83A7BD" w:rsidR="006F50F1" w:rsidRPr="009E2F9F" w:rsidRDefault="006F50F1" w:rsidP="006F50F1">
      <w:pPr>
        <w:spacing w:line="240" w:lineRule="auto"/>
        <w:contextualSpacing/>
        <w:jc w:val="right"/>
        <w:rPr>
          <w:rFonts w:ascii="Arial" w:hAnsi="Arial" w:cs="Arial"/>
          <w:bCs/>
          <w:caps/>
          <w:color w:val="000000" w:themeColor="text1"/>
          <w:spacing w:val="21"/>
        </w:rPr>
      </w:pPr>
    </w:p>
    <w:p w14:paraId="3091FB69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14:paraId="6B66B698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9E2F9F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Personal Profile </w:t>
      </w:r>
    </w:p>
    <w:p w14:paraId="5E77E20C" w14:textId="69094D65" w:rsidR="009E2F9F" w:rsidRPr="009E2F9F" w:rsidRDefault="001F0680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 </w:t>
      </w:r>
      <w:r w:rsidR="00466E09">
        <w:rPr>
          <w:rFonts w:ascii="Arial" w:hAnsi="Arial" w:cs="Arial"/>
          <w:color w:val="000000" w:themeColor="text1"/>
          <w:sz w:val="24"/>
          <w:szCs w:val="24"/>
        </w:rPr>
        <w:t>have just finished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my first year at The University of Nottingham studying Computer Science with Artificial Intelligence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>Whilst at school I was an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 active 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>member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>of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 the C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 xml:space="preserve">ombined 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>C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 xml:space="preserve">adet 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>F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>orce (CCF)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 xml:space="preserve">and reached the rank of 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>corporal.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 xml:space="preserve"> In this role I had responsibility for instructing the younger years, t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his not only taught me to 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>act responsibly as a team member but also to take personal responsibility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 xml:space="preserve">and 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to listen attentively to 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>the needs of others.</w:t>
      </w:r>
      <w:r w:rsidR="009E2F9F" w:rsidRPr="009E2F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827D7E0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</w:rPr>
      </w:pPr>
    </w:p>
    <w:p w14:paraId="6B918D54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9E2F9F">
        <w:rPr>
          <w:rFonts w:ascii="Arial" w:hAnsi="Arial" w:cs="Arial"/>
          <w:b/>
          <w:bCs/>
          <w:color w:val="000000" w:themeColor="text1"/>
          <w:sz w:val="26"/>
          <w:szCs w:val="26"/>
        </w:rPr>
        <w:t>Education</w:t>
      </w:r>
    </w:p>
    <w:p w14:paraId="49E7D15E" w14:textId="48A3AD38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9E2F9F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The </w:t>
      </w:r>
      <w:r w:rsidR="006F50F1">
        <w:rPr>
          <w:rFonts w:ascii="Arial" w:hAnsi="Arial" w:cs="Arial"/>
          <w:i/>
          <w:iCs/>
          <w:color w:val="000000" w:themeColor="text1"/>
          <w:sz w:val="24"/>
          <w:szCs w:val="24"/>
        </w:rPr>
        <w:t>King’s</w:t>
      </w:r>
      <w:r w:rsidRPr="009E2F9F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School Chester </w:t>
      </w:r>
    </w:p>
    <w:p w14:paraId="5D57D4BE" w14:textId="02C0EBA2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9E2F9F">
        <w:rPr>
          <w:rFonts w:ascii="Arial" w:hAnsi="Arial" w:cs="Arial"/>
          <w:color w:val="000000" w:themeColor="text1"/>
          <w:sz w:val="24"/>
          <w:szCs w:val="24"/>
        </w:rPr>
        <w:t>2014-20</w:t>
      </w:r>
      <w:r w:rsidR="006F50F1">
        <w:rPr>
          <w:rFonts w:ascii="Arial" w:hAnsi="Arial" w:cs="Arial"/>
          <w:color w:val="000000" w:themeColor="text1"/>
          <w:sz w:val="24"/>
          <w:szCs w:val="24"/>
        </w:rPr>
        <w:t>21</w:t>
      </w:r>
    </w:p>
    <w:p w14:paraId="0D8975D0" w14:textId="18FBB483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9E2F9F">
        <w:rPr>
          <w:rFonts w:ascii="Arial" w:hAnsi="Arial" w:cs="Arial"/>
          <w:color w:val="000000" w:themeColor="text1"/>
          <w:sz w:val="24"/>
          <w:szCs w:val="24"/>
        </w:rPr>
        <w:t xml:space="preserve">A-Levels: </w:t>
      </w:r>
      <w:r w:rsidR="006F50F1">
        <w:rPr>
          <w:rFonts w:ascii="Arial" w:hAnsi="Arial" w:cs="Arial"/>
          <w:color w:val="000000" w:themeColor="text1"/>
          <w:sz w:val="24"/>
          <w:szCs w:val="24"/>
        </w:rPr>
        <w:t>Maths</w:t>
      </w:r>
      <w:r w:rsidR="004667C6">
        <w:rPr>
          <w:rFonts w:ascii="Arial" w:hAnsi="Arial" w:cs="Arial"/>
          <w:color w:val="000000" w:themeColor="text1"/>
          <w:sz w:val="24"/>
          <w:szCs w:val="24"/>
        </w:rPr>
        <w:t xml:space="preserve"> : A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6F50F1">
        <w:rPr>
          <w:rFonts w:ascii="Arial" w:hAnsi="Arial" w:cs="Arial"/>
          <w:color w:val="000000" w:themeColor="text1"/>
          <w:sz w:val="24"/>
          <w:szCs w:val="24"/>
        </w:rPr>
        <w:t>Further Maths</w:t>
      </w:r>
      <w:r w:rsidR="004667C6">
        <w:rPr>
          <w:rFonts w:ascii="Arial" w:hAnsi="Arial" w:cs="Arial"/>
          <w:color w:val="000000" w:themeColor="text1"/>
          <w:sz w:val="24"/>
          <w:szCs w:val="24"/>
        </w:rPr>
        <w:t xml:space="preserve"> : C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6F50F1">
        <w:rPr>
          <w:rFonts w:ascii="Arial" w:hAnsi="Arial" w:cs="Arial"/>
          <w:color w:val="000000" w:themeColor="text1"/>
          <w:sz w:val="24"/>
          <w:szCs w:val="24"/>
        </w:rPr>
        <w:t>Computer Science</w:t>
      </w:r>
      <w:r w:rsidR="004667C6">
        <w:rPr>
          <w:rFonts w:ascii="Arial" w:hAnsi="Arial" w:cs="Arial"/>
          <w:color w:val="000000" w:themeColor="text1"/>
          <w:sz w:val="24"/>
          <w:szCs w:val="24"/>
        </w:rPr>
        <w:t xml:space="preserve"> : A</w:t>
      </w:r>
      <w:r w:rsidR="006F50F1">
        <w:rPr>
          <w:rFonts w:ascii="Arial" w:hAnsi="Arial" w:cs="Arial"/>
          <w:color w:val="000000" w:themeColor="text1"/>
          <w:sz w:val="24"/>
          <w:szCs w:val="24"/>
        </w:rPr>
        <w:t>, Physics</w:t>
      </w:r>
      <w:r w:rsidR="004667C6">
        <w:rPr>
          <w:rFonts w:ascii="Arial" w:hAnsi="Arial" w:cs="Arial"/>
          <w:color w:val="000000" w:themeColor="text1"/>
          <w:sz w:val="24"/>
          <w:szCs w:val="24"/>
        </w:rPr>
        <w:t xml:space="preserve"> : B</w:t>
      </w:r>
    </w:p>
    <w:p w14:paraId="6D79588B" w14:textId="668221EF" w:rsidR="009E2F9F" w:rsidRDefault="009E2F9F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9E2F9F">
        <w:rPr>
          <w:rFonts w:ascii="Arial" w:hAnsi="Arial" w:cs="Arial"/>
          <w:color w:val="000000" w:themeColor="text1"/>
          <w:sz w:val="24"/>
          <w:szCs w:val="24"/>
        </w:rPr>
        <w:t>GCSEs: 1</w:t>
      </w:r>
      <w:r w:rsidR="00D7447E">
        <w:rPr>
          <w:rFonts w:ascii="Arial" w:hAnsi="Arial" w:cs="Arial"/>
          <w:color w:val="000000" w:themeColor="text1"/>
          <w:sz w:val="24"/>
          <w:szCs w:val="24"/>
        </w:rPr>
        <w:t>1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 xml:space="preserve"> subjects studied, 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 xml:space="preserve">achieving grades 9-7 </w:t>
      </w:r>
      <w:r w:rsidR="00582919">
        <w:rPr>
          <w:rFonts w:ascii="Arial" w:hAnsi="Arial" w:cs="Arial"/>
          <w:color w:val="000000" w:themeColor="text1"/>
          <w:sz w:val="24"/>
          <w:szCs w:val="24"/>
        </w:rPr>
        <w:t>in 9 subjects</w:t>
      </w:r>
      <w:r w:rsidR="007F75E0">
        <w:rPr>
          <w:rFonts w:ascii="Arial" w:hAnsi="Arial" w:cs="Arial"/>
          <w:color w:val="000000" w:themeColor="text1"/>
          <w:sz w:val="24"/>
          <w:szCs w:val="24"/>
        </w:rPr>
        <w:t>,</w:t>
      </w:r>
      <w:r w:rsidR="00D7447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04663">
        <w:rPr>
          <w:rFonts w:ascii="Arial" w:hAnsi="Arial" w:cs="Arial"/>
          <w:color w:val="000000" w:themeColor="text1"/>
          <w:sz w:val="24"/>
          <w:szCs w:val="24"/>
        </w:rPr>
        <w:t>a grade 5 and an A</w:t>
      </w:r>
    </w:p>
    <w:p w14:paraId="295CC569" w14:textId="670E2316" w:rsidR="00A04663" w:rsidRDefault="00A04663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2E1C93FB" w14:textId="1A5ED112" w:rsidR="00A04663" w:rsidRDefault="00A04663" w:rsidP="00A04663">
      <w:pPr>
        <w:spacing w:after="920" w:line="288" w:lineRule="auto"/>
        <w:contextualSpacing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>
        <w:rPr>
          <w:rFonts w:ascii="Arial" w:hAnsi="Arial" w:cs="Arial"/>
          <w:i/>
          <w:iCs/>
          <w:color w:val="000000" w:themeColor="text1"/>
          <w:sz w:val="24"/>
          <w:szCs w:val="24"/>
        </w:rPr>
        <w:t>University of Nottingham</w:t>
      </w:r>
    </w:p>
    <w:p w14:paraId="2464E9F2" w14:textId="019E7E72" w:rsidR="00A04663" w:rsidRPr="009E2F9F" w:rsidRDefault="00A04663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9E2F9F">
        <w:rPr>
          <w:rFonts w:ascii="Arial" w:hAnsi="Arial" w:cs="Arial"/>
          <w:color w:val="000000" w:themeColor="text1"/>
          <w:sz w:val="24"/>
          <w:szCs w:val="24"/>
        </w:rPr>
        <w:t>20</w:t>
      </w:r>
      <w:r>
        <w:rPr>
          <w:rFonts w:ascii="Arial" w:hAnsi="Arial" w:cs="Arial"/>
          <w:color w:val="000000" w:themeColor="text1"/>
          <w:sz w:val="24"/>
          <w:szCs w:val="24"/>
        </w:rPr>
        <w:t>21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>-</w:t>
      </w:r>
      <w:r>
        <w:rPr>
          <w:rFonts w:ascii="Arial" w:hAnsi="Arial" w:cs="Arial"/>
          <w:color w:val="000000" w:themeColor="text1"/>
          <w:sz w:val="24"/>
          <w:szCs w:val="24"/>
        </w:rPr>
        <w:t>pre</w:t>
      </w:r>
      <w:r w:rsidR="001F0680">
        <w:rPr>
          <w:rFonts w:ascii="Arial" w:hAnsi="Arial" w:cs="Arial"/>
          <w:color w:val="000000" w:themeColor="text1"/>
          <w:sz w:val="24"/>
          <w:szCs w:val="24"/>
        </w:rPr>
        <w:t>c</w:t>
      </w:r>
      <w:r>
        <w:rPr>
          <w:rFonts w:ascii="Arial" w:hAnsi="Arial" w:cs="Arial"/>
          <w:color w:val="000000" w:themeColor="text1"/>
          <w:sz w:val="24"/>
          <w:szCs w:val="24"/>
        </w:rPr>
        <w:t>ent</w:t>
      </w:r>
    </w:p>
    <w:p w14:paraId="6346BE3C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</w:rPr>
      </w:pPr>
    </w:p>
    <w:p w14:paraId="2BFCF9CF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9E2F9F">
        <w:rPr>
          <w:rFonts w:ascii="Arial" w:hAnsi="Arial" w:cs="Arial"/>
          <w:b/>
          <w:bCs/>
          <w:color w:val="000000" w:themeColor="text1"/>
          <w:sz w:val="26"/>
          <w:szCs w:val="26"/>
        </w:rPr>
        <w:t>Work Experience</w:t>
      </w:r>
    </w:p>
    <w:p w14:paraId="23085743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proofErr w:type="spellStart"/>
      <w:r w:rsidRPr="009E2F9F">
        <w:rPr>
          <w:rFonts w:ascii="Arial" w:hAnsi="Arial" w:cs="Arial"/>
          <w:i/>
          <w:iCs/>
          <w:color w:val="000000" w:themeColor="text1"/>
          <w:sz w:val="26"/>
          <w:szCs w:val="26"/>
        </w:rPr>
        <w:t>Kiltearn</w:t>
      </w:r>
      <w:proofErr w:type="spellEnd"/>
      <w:r w:rsidRPr="009E2F9F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Medical Centre </w:t>
      </w:r>
    </w:p>
    <w:p w14:paraId="12086FBF" w14:textId="749D1539" w:rsidR="009E2F9F" w:rsidRPr="009E2F9F" w:rsidRDefault="00B269D0" w:rsidP="009E2F9F">
      <w:pPr>
        <w:spacing w:after="920" w:line="288" w:lineRule="auto"/>
        <w:contextualSpacing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>
        <w:rPr>
          <w:rFonts w:ascii="Arial" w:hAnsi="Arial" w:cs="Arial"/>
          <w:i/>
          <w:iCs/>
          <w:color w:val="000000" w:themeColor="text1"/>
          <w:sz w:val="24"/>
          <w:szCs w:val="24"/>
        </w:rPr>
        <w:t>(Admin support) Data Handling</w:t>
      </w:r>
      <w:r w:rsidR="009E2F9F" w:rsidRPr="009E2F9F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| 20</w:t>
      </w:r>
      <w:r>
        <w:rPr>
          <w:rFonts w:ascii="Arial" w:hAnsi="Arial" w:cs="Arial"/>
          <w:i/>
          <w:iCs/>
          <w:color w:val="000000" w:themeColor="text1"/>
          <w:sz w:val="24"/>
          <w:szCs w:val="24"/>
        </w:rPr>
        <w:t>19</w:t>
      </w:r>
      <w:r w:rsidR="009E2F9F" w:rsidRPr="009E2F9F">
        <w:rPr>
          <w:rFonts w:ascii="Arial" w:hAnsi="Arial" w:cs="Arial"/>
          <w:i/>
          <w:iCs/>
          <w:color w:val="000000" w:themeColor="text1"/>
          <w:sz w:val="24"/>
          <w:szCs w:val="24"/>
        </w:rPr>
        <w:t>-</w:t>
      </w:r>
      <w:r>
        <w:rPr>
          <w:rFonts w:ascii="Arial" w:hAnsi="Arial" w:cs="Arial"/>
          <w:i/>
          <w:iCs/>
          <w:color w:val="000000" w:themeColor="text1"/>
          <w:sz w:val="24"/>
          <w:szCs w:val="24"/>
        </w:rPr>
        <w:t>2020</w:t>
      </w:r>
    </w:p>
    <w:p w14:paraId="68B3B406" w14:textId="489F740F" w:rsidR="009E2F9F" w:rsidRDefault="009E2F9F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9E2F9F">
        <w:rPr>
          <w:rFonts w:ascii="Arial" w:hAnsi="Arial" w:cs="Arial"/>
          <w:color w:val="000000" w:themeColor="text1"/>
          <w:sz w:val="24"/>
          <w:szCs w:val="24"/>
        </w:rPr>
        <w:t xml:space="preserve">In this position I </w:t>
      </w:r>
      <w:r w:rsidR="00B269D0">
        <w:rPr>
          <w:rFonts w:ascii="Arial" w:hAnsi="Arial" w:cs="Arial"/>
          <w:color w:val="000000" w:themeColor="text1"/>
          <w:sz w:val="24"/>
          <w:szCs w:val="24"/>
        </w:rPr>
        <w:t>was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 xml:space="preserve"> responsible for processing confidential data as well as </w:t>
      </w:r>
      <w:r w:rsidR="00B269D0">
        <w:rPr>
          <w:rFonts w:ascii="Arial" w:hAnsi="Arial" w:cs="Arial"/>
          <w:color w:val="000000" w:themeColor="text1"/>
          <w:sz w:val="24"/>
          <w:szCs w:val="24"/>
        </w:rPr>
        <w:t>digitizing records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>.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 xml:space="preserve"> Prior to the pandemic my role also included front of house reception on Saturday mornings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E00CBA9" w14:textId="77777777" w:rsidR="00A04663" w:rsidRPr="009E2F9F" w:rsidRDefault="00A04663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063033EC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0244A806" w14:textId="77777777" w:rsidR="009E2F9F" w:rsidRPr="009E2F9F" w:rsidRDefault="009E2F9F" w:rsidP="009E2F9F">
      <w:pPr>
        <w:spacing w:after="920" w:line="288" w:lineRule="auto"/>
        <w:contextualSpacing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9E2F9F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Achievements  </w:t>
      </w:r>
    </w:p>
    <w:p w14:paraId="1EEEA601" w14:textId="551C3342" w:rsidR="009E2F9F" w:rsidRDefault="009E2F9F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9E2F9F">
        <w:rPr>
          <w:rFonts w:ascii="Arial" w:hAnsi="Arial" w:cs="Arial"/>
          <w:color w:val="000000" w:themeColor="text1"/>
          <w:sz w:val="26"/>
          <w:szCs w:val="26"/>
        </w:rPr>
        <w:t xml:space="preserve">I 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>have completed both Bronze and Silver D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 xml:space="preserve">uke 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>of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>E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>dinburgh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 xml:space="preserve"> and I am in the process of completing my Gold. </w:t>
      </w:r>
      <w:r w:rsidR="00B269D0">
        <w:rPr>
          <w:rFonts w:ascii="Arial" w:hAnsi="Arial" w:cs="Arial"/>
          <w:color w:val="000000" w:themeColor="text1"/>
          <w:sz w:val="24"/>
          <w:szCs w:val="24"/>
        </w:rPr>
        <w:t xml:space="preserve">Through my CCF scheme, I have completed </w:t>
      </w:r>
      <w:r w:rsidR="007F75E0">
        <w:rPr>
          <w:rFonts w:ascii="Arial" w:hAnsi="Arial" w:cs="Arial"/>
          <w:color w:val="000000" w:themeColor="text1"/>
          <w:sz w:val="24"/>
          <w:szCs w:val="24"/>
        </w:rPr>
        <w:t>my Senior Cadet Instructor Course allowing me to progress further in my teaching role</w:t>
      </w:r>
      <w:r w:rsidRPr="009E2F9F">
        <w:rPr>
          <w:rFonts w:ascii="Arial" w:hAnsi="Arial" w:cs="Arial"/>
          <w:color w:val="000000" w:themeColor="text1"/>
          <w:sz w:val="24"/>
          <w:szCs w:val="24"/>
        </w:rPr>
        <w:t>.</w:t>
      </w:r>
      <w:r w:rsidR="007F75E0">
        <w:rPr>
          <w:rFonts w:ascii="Arial" w:hAnsi="Arial" w:cs="Arial"/>
          <w:color w:val="000000" w:themeColor="text1"/>
          <w:sz w:val="24"/>
          <w:szCs w:val="24"/>
        </w:rPr>
        <w:t xml:space="preserve"> In addition, I attended a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>n adventure training course</w:t>
      </w:r>
      <w:r w:rsidR="007F75E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>(</w:t>
      </w:r>
      <w:r w:rsidR="007F75E0">
        <w:rPr>
          <w:rFonts w:ascii="Arial" w:hAnsi="Arial" w:cs="Arial"/>
          <w:color w:val="000000" w:themeColor="text1"/>
          <w:sz w:val="24"/>
          <w:szCs w:val="24"/>
        </w:rPr>
        <w:t>CCAT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>)</w:t>
      </w:r>
      <w:r w:rsidR="007F75E0">
        <w:rPr>
          <w:rFonts w:ascii="Arial" w:hAnsi="Arial" w:cs="Arial"/>
          <w:color w:val="000000" w:themeColor="text1"/>
          <w:sz w:val="24"/>
          <w:szCs w:val="24"/>
        </w:rPr>
        <w:t xml:space="preserve"> through the cadet force in Bavaria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 xml:space="preserve"> which involved a range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 xml:space="preserve"> of</w:t>
      </w:r>
      <w:r w:rsidR="00BD691A">
        <w:rPr>
          <w:rFonts w:ascii="Arial" w:hAnsi="Arial" w:cs="Arial"/>
          <w:color w:val="000000" w:themeColor="text1"/>
          <w:sz w:val="24"/>
          <w:szCs w:val="24"/>
        </w:rPr>
        <w:t xml:space="preserve"> adventure pursuits including abseiling and white-water rafting</w:t>
      </w:r>
      <w:r w:rsidR="007F75E0">
        <w:rPr>
          <w:rFonts w:ascii="Arial" w:hAnsi="Arial" w:cs="Arial"/>
          <w:color w:val="000000" w:themeColor="text1"/>
          <w:sz w:val="24"/>
          <w:szCs w:val="24"/>
        </w:rPr>
        <w:t xml:space="preserve">. I also have an Arkwright engineering scholarship for my efforts in </w:t>
      </w:r>
      <w:r w:rsidR="007F75E0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Unmanned Aerial Vehicle construction. 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>In addition</w:t>
      </w:r>
      <w:r w:rsidR="007F75E0">
        <w:rPr>
          <w:rFonts w:ascii="Arial" w:hAnsi="Arial" w:cs="Arial"/>
          <w:color w:val="000000" w:themeColor="text1"/>
          <w:sz w:val="24"/>
          <w:szCs w:val="24"/>
        </w:rPr>
        <w:t xml:space="preserve">, I have a cyber security qualification awarded from the </w:t>
      </w:r>
      <w:proofErr w:type="spellStart"/>
      <w:r w:rsidR="007F75E0">
        <w:rPr>
          <w:rFonts w:ascii="Arial" w:hAnsi="Arial" w:cs="Arial"/>
          <w:color w:val="000000" w:themeColor="text1"/>
          <w:sz w:val="24"/>
          <w:szCs w:val="24"/>
        </w:rPr>
        <w:t>CyberFirst</w:t>
      </w:r>
      <w:proofErr w:type="spellEnd"/>
      <w:r w:rsidR="007F75E0">
        <w:rPr>
          <w:rFonts w:ascii="Arial" w:hAnsi="Arial" w:cs="Arial"/>
          <w:color w:val="000000" w:themeColor="text1"/>
          <w:sz w:val="24"/>
          <w:szCs w:val="24"/>
        </w:rPr>
        <w:t xml:space="preserve"> scheme from GCHQ.  </w:t>
      </w:r>
    </w:p>
    <w:p w14:paraId="44633434" w14:textId="13ABA068" w:rsidR="00834483" w:rsidRDefault="00834483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3A356CEE" w14:textId="77777777" w:rsidR="00B269D0" w:rsidRDefault="00B269D0" w:rsidP="009E2F9F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2CD69671" w14:textId="77777777" w:rsidR="00834483" w:rsidRPr="00192FA2" w:rsidRDefault="00192FA2" w:rsidP="009E2F9F">
      <w:pPr>
        <w:spacing w:after="920" w:line="288" w:lineRule="auto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92FA2">
        <w:rPr>
          <w:rFonts w:ascii="Arial" w:hAnsi="Arial" w:cs="Arial"/>
          <w:b/>
          <w:bCs/>
          <w:color w:val="000000" w:themeColor="text1"/>
          <w:sz w:val="24"/>
          <w:szCs w:val="24"/>
        </w:rPr>
        <w:t>References</w:t>
      </w:r>
      <w:r w:rsidR="00834483" w:rsidRPr="00192FA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532118AA" w14:textId="77777777" w:rsidR="00192FA2" w:rsidRDefault="00192FA2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37BC06E1" w14:textId="3162BF0F" w:rsidR="00192FA2" w:rsidRDefault="00BD691A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Rebecca Jenkinson</w:t>
      </w:r>
    </w:p>
    <w:p w14:paraId="4360A667" w14:textId="0BD55E9B" w:rsidR="006A0D5B" w:rsidRDefault="00BD691A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Deputy </w:t>
      </w:r>
      <w:r w:rsidR="006A0D5B">
        <w:rPr>
          <w:rFonts w:ascii="Arial" w:hAnsi="Arial" w:cs="Arial"/>
          <w:color w:val="000000" w:themeColor="text1"/>
          <w:sz w:val="24"/>
          <w:szCs w:val="24"/>
        </w:rPr>
        <w:t>Practice Manager</w:t>
      </w:r>
    </w:p>
    <w:p w14:paraId="6DDC8DE3" w14:textId="77777777" w:rsidR="006A0D5B" w:rsidRDefault="006A0D5B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Kiltearn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Medical Centre</w:t>
      </w:r>
    </w:p>
    <w:p w14:paraId="413C40D0" w14:textId="77777777" w:rsidR="006A0D5B" w:rsidRDefault="006A0D5B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Church View Primary Care Centre, Nantwich, CW5 5NX</w:t>
      </w:r>
    </w:p>
    <w:p w14:paraId="3F8F5570" w14:textId="3FEE51AA" w:rsidR="006A0D5B" w:rsidRDefault="006A0D5B" w:rsidP="00930A29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617B76">
        <w:rPr>
          <w:rFonts w:ascii="Arial" w:hAnsi="Arial" w:cs="Arial"/>
          <w:color w:val="000000" w:themeColor="text1"/>
          <w:sz w:val="24"/>
          <w:szCs w:val="24"/>
        </w:rPr>
        <w:t xml:space="preserve">T: 01270 </w:t>
      </w:r>
      <w:r w:rsidR="00E627D7">
        <w:rPr>
          <w:rFonts w:ascii="Arial" w:hAnsi="Arial" w:cs="Arial"/>
          <w:color w:val="000000" w:themeColor="text1"/>
          <w:sz w:val="24"/>
          <w:szCs w:val="24"/>
        </w:rPr>
        <w:t>610200</w:t>
      </w:r>
      <w:r w:rsidRPr="00617B76">
        <w:rPr>
          <w:rFonts w:ascii="Arial" w:hAnsi="Arial" w:cs="Arial"/>
          <w:color w:val="000000" w:themeColor="text1"/>
          <w:sz w:val="24"/>
          <w:szCs w:val="24"/>
        </w:rPr>
        <w:t xml:space="preserve"> | </w:t>
      </w:r>
      <w:r w:rsidR="00E627D7">
        <w:rPr>
          <w:rFonts w:ascii="Arial" w:hAnsi="Arial" w:cs="Arial"/>
          <w:color w:val="000000" w:themeColor="text1"/>
          <w:sz w:val="24"/>
          <w:szCs w:val="24"/>
        </w:rPr>
        <w:t xml:space="preserve">Email: </w:t>
      </w:r>
      <w:r w:rsidR="00EC68B3">
        <w:rPr>
          <w:rFonts w:ascii="Arial" w:hAnsi="Arial" w:cs="Arial"/>
          <w:color w:val="000000" w:themeColor="text1"/>
          <w:sz w:val="24"/>
          <w:szCs w:val="24"/>
        </w:rPr>
        <w:t>r.jenkinson1</w:t>
      </w:r>
      <w:r w:rsidR="00E627D7">
        <w:rPr>
          <w:rFonts w:ascii="Arial" w:hAnsi="Arial" w:cs="Arial"/>
          <w:color w:val="000000" w:themeColor="text1"/>
          <w:sz w:val="24"/>
          <w:szCs w:val="24"/>
        </w:rPr>
        <w:t xml:space="preserve">@nhs.net </w:t>
      </w:r>
    </w:p>
    <w:p w14:paraId="19152E2F" w14:textId="5C9989D4" w:rsidR="00BD691A" w:rsidRDefault="00BD691A" w:rsidP="00930A29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0949722B" w14:textId="314893D5" w:rsidR="00BD691A" w:rsidRDefault="00BD691A" w:rsidP="00930A29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Dr Ravi Hensman</w:t>
      </w:r>
    </w:p>
    <w:p w14:paraId="485C0D46" w14:textId="7B7CCF27" w:rsidR="00BD691A" w:rsidRDefault="00BD691A" w:rsidP="00930A29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Career Advisor</w:t>
      </w:r>
    </w:p>
    <w:p w14:paraId="7E240406" w14:textId="628B6034" w:rsidR="00BD691A" w:rsidRDefault="00BD691A" w:rsidP="00930A29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The King’s School </w:t>
      </w:r>
    </w:p>
    <w:p w14:paraId="17F695AB" w14:textId="5D85E949" w:rsidR="00EC68B3" w:rsidRDefault="00EC68B3" w:rsidP="00930A29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Wrexham Rd, Chester CH4 7QL</w:t>
      </w:r>
    </w:p>
    <w:p w14:paraId="10ADE9F3" w14:textId="082917A4" w:rsidR="00EC68B3" w:rsidRDefault="00EC68B3" w:rsidP="00EC68B3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617B76">
        <w:rPr>
          <w:rFonts w:ascii="Arial" w:hAnsi="Arial" w:cs="Arial"/>
          <w:color w:val="000000" w:themeColor="text1"/>
          <w:sz w:val="24"/>
          <w:szCs w:val="24"/>
        </w:rPr>
        <w:t xml:space="preserve">T: </w:t>
      </w:r>
      <w:r w:rsidRPr="00EC68B3">
        <w:rPr>
          <w:rFonts w:ascii="Arial" w:hAnsi="Arial" w:cs="Arial"/>
          <w:color w:val="000000" w:themeColor="text1"/>
          <w:sz w:val="24"/>
          <w:szCs w:val="24"/>
        </w:rPr>
        <w:t>01244 689500</w:t>
      </w:r>
      <w:r w:rsidRPr="00617B76">
        <w:rPr>
          <w:rFonts w:ascii="Arial" w:hAnsi="Arial" w:cs="Arial"/>
          <w:color w:val="000000" w:themeColor="text1"/>
          <w:sz w:val="24"/>
          <w:szCs w:val="24"/>
        </w:rPr>
        <w:t xml:space="preserve">|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Email: rjh@kingschester.co.uk </w:t>
      </w:r>
    </w:p>
    <w:p w14:paraId="755381B7" w14:textId="77777777" w:rsidR="00EC68B3" w:rsidRDefault="00EC68B3" w:rsidP="00930A29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78CD7669" w14:textId="77777777" w:rsidR="006A0D5B" w:rsidRDefault="006A0D5B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7D449A58" w14:textId="77777777" w:rsidR="006A0D5B" w:rsidRDefault="006A0D5B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4BE21A14" w14:textId="77777777" w:rsidR="006A0D5B" w:rsidRDefault="006A0D5B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</w:p>
    <w:p w14:paraId="3C0F51B3" w14:textId="77777777" w:rsidR="006A0D5B" w:rsidRPr="00192FA2" w:rsidRDefault="006A0D5B" w:rsidP="00192FA2">
      <w:pPr>
        <w:spacing w:after="920" w:line="288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sectPr w:rsidR="006A0D5B" w:rsidRPr="00192FA2" w:rsidSect="00923CF2">
      <w:headerReference w:type="default" r:id="rId7"/>
      <w:footerReference w:type="default" r:id="rId8"/>
      <w:headerReference w:type="first" r:id="rId9"/>
      <w:pgSz w:w="11907" w:h="1683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BE9BE" w14:textId="77777777" w:rsidR="000E1032" w:rsidRDefault="000E1032">
      <w:pPr>
        <w:spacing w:after="0" w:line="240" w:lineRule="auto"/>
      </w:pPr>
      <w:r>
        <w:separator/>
      </w:r>
    </w:p>
  </w:endnote>
  <w:endnote w:type="continuationSeparator" w:id="0">
    <w:p w14:paraId="7FBEEE25" w14:textId="77777777" w:rsidR="000E1032" w:rsidRDefault="000E1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2CA8B" w14:textId="77777777" w:rsidR="00804A4E" w:rsidRDefault="00804A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371E0" w14:textId="77777777" w:rsidR="000E1032" w:rsidRDefault="000E1032">
      <w:pPr>
        <w:spacing w:after="0" w:line="240" w:lineRule="auto"/>
      </w:pPr>
      <w:r>
        <w:separator/>
      </w:r>
    </w:p>
  </w:footnote>
  <w:footnote w:type="continuationSeparator" w:id="0">
    <w:p w14:paraId="5FF55E45" w14:textId="77777777" w:rsidR="000E1032" w:rsidRDefault="000E1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BBC95" w14:textId="77777777" w:rsidR="00804A4E" w:rsidRDefault="000D5B68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F520568" wp14:editId="68A65FDD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91ADDD0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57B8C" w14:textId="77777777" w:rsidR="00804A4E" w:rsidRDefault="000D5B68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1B88F81" wp14:editId="3066291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135B0BD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296655">
    <w:abstractNumId w:val="9"/>
  </w:num>
  <w:num w:numId="2" w16cid:durableId="869073519">
    <w:abstractNumId w:val="7"/>
  </w:num>
  <w:num w:numId="3" w16cid:durableId="824974850">
    <w:abstractNumId w:val="6"/>
  </w:num>
  <w:num w:numId="4" w16cid:durableId="859976425">
    <w:abstractNumId w:val="5"/>
  </w:num>
  <w:num w:numId="5" w16cid:durableId="732384783">
    <w:abstractNumId w:val="4"/>
  </w:num>
  <w:num w:numId="6" w16cid:durableId="2029217398">
    <w:abstractNumId w:val="8"/>
  </w:num>
  <w:num w:numId="7" w16cid:durableId="357585295">
    <w:abstractNumId w:val="3"/>
  </w:num>
  <w:num w:numId="8" w16cid:durableId="2041513827">
    <w:abstractNumId w:val="2"/>
  </w:num>
  <w:num w:numId="9" w16cid:durableId="1798255017">
    <w:abstractNumId w:val="1"/>
  </w:num>
  <w:num w:numId="10" w16cid:durableId="194380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49"/>
    <w:rsid w:val="0002397A"/>
    <w:rsid w:val="0003722C"/>
    <w:rsid w:val="000A7ACA"/>
    <w:rsid w:val="000D5B68"/>
    <w:rsid w:val="000E1032"/>
    <w:rsid w:val="00192FA2"/>
    <w:rsid w:val="001F0680"/>
    <w:rsid w:val="003022ED"/>
    <w:rsid w:val="003F1378"/>
    <w:rsid w:val="004667C6"/>
    <w:rsid w:val="00466E09"/>
    <w:rsid w:val="004715C4"/>
    <w:rsid w:val="00476C1E"/>
    <w:rsid w:val="004A0133"/>
    <w:rsid w:val="00551E0F"/>
    <w:rsid w:val="00582919"/>
    <w:rsid w:val="005D6673"/>
    <w:rsid w:val="00617B76"/>
    <w:rsid w:val="006A0D5B"/>
    <w:rsid w:val="006C29CC"/>
    <w:rsid w:val="006F50F1"/>
    <w:rsid w:val="00735595"/>
    <w:rsid w:val="007843FA"/>
    <w:rsid w:val="007D6376"/>
    <w:rsid w:val="007F75E0"/>
    <w:rsid w:val="00804A4E"/>
    <w:rsid w:val="00834483"/>
    <w:rsid w:val="00842160"/>
    <w:rsid w:val="00860849"/>
    <w:rsid w:val="008E4BD1"/>
    <w:rsid w:val="008F37E6"/>
    <w:rsid w:val="00923CF2"/>
    <w:rsid w:val="0092524F"/>
    <w:rsid w:val="009D6870"/>
    <w:rsid w:val="009E2F9F"/>
    <w:rsid w:val="009F581C"/>
    <w:rsid w:val="00A04663"/>
    <w:rsid w:val="00A81CBB"/>
    <w:rsid w:val="00A85495"/>
    <w:rsid w:val="00AA7713"/>
    <w:rsid w:val="00AC0A49"/>
    <w:rsid w:val="00B269D0"/>
    <w:rsid w:val="00BD691A"/>
    <w:rsid w:val="00C127C4"/>
    <w:rsid w:val="00C77A35"/>
    <w:rsid w:val="00D300B6"/>
    <w:rsid w:val="00D7447E"/>
    <w:rsid w:val="00E2722D"/>
    <w:rsid w:val="00E463AD"/>
    <w:rsid w:val="00E627D7"/>
    <w:rsid w:val="00EC68B3"/>
    <w:rsid w:val="00EF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DDA62"/>
  <w15:chartTrackingRefBased/>
  <w15:docId w15:val="{8CFFBD03-7C5E-114D-9032-C9A10FE2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6" w:unhideWhenUsed="1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Address">
    <w:name w:val="Address"/>
    <w:basedOn w:val="Normal"/>
    <w:link w:val="AddressChar"/>
    <w:uiPriority w:val="4"/>
    <w:qFormat/>
    <w:pPr>
      <w:spacing w:line="240" w:lineRule="auto"/>
      <w:contextualSpacing/>
    </w:pPr>
  </w:style>
  <w:style w:type="character" w:customStyle="1" w:styleId="AddressChar">
    <w:name w:val="Address Char"/>
    <w:basedOn w:val="DefaultParagraphFont"/>
    <w:link w:val="Address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character" w:styleId="Hyperlink">
    <w:name w:val="Hyperlink"/>
    <w:basedOn w:val="DefaultParagraphFont"/>
    <w:uiPriority w:val="99"/>
    <w:unhideWhenUsed/>
    <w:rsid w:val="00192FA2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att\Documents\%7bFE6E5D50-D02D-804E-B903-BD44D8065387%7dtf16392122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C:\Users\flatt\Documents\{FE6E5D50-D02D-804E-B903-BD44D8065387}tf16392122.dotx</Template>
  <TotalTime>4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Flattery STUDENT</dc:creator>
  <cp:keywords/>
  <dc:description/>
  <cp:lastModifiedBy>Thomas Flattery STUDENT</cp:lastModifiedBy>
  <cp:revision>6</cp:revision>
  <dcterms:created xsi:type="dcterms:W3CDTF">2022-04-21T16:37:00Z</dcterms:created>
  <dcterms:modified xsi:type="dcterms:W3CDTF">2022-06-14T19:33:00Z</dcterms:modified>
</cp:coreProperties>
</file>